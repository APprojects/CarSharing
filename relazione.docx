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38F6" w:rsidRDefault="002915F2" w:rsidP="00D5413C">
      <w:pPr>
        <w:pStyle w:val="Titolo"/>
      </w:pPr>
      <w:r>
        <w:t xml:space="preserve">Progettazione del sito </w:t>
      </w:r>
    </w:p>
    <w:p w:rsidR="002915F2" w:rsidRDefault="00141244" w:rsidP="002915F2">
      <w:pPr>
        <w:pStyle w:val="Titolo"/>
      </w:pPr>
      <w:r>
        <w:t xml:space="preserve">  </w:t>
      </w:r>
      <w:r w:rsidR="002915F2">
        <w:t>“</w:t>
      </w:r>
      <w:proofErr w:type="spellStart"/>
      <w:r w:rsidR="002915F2">
        <w:t>ESharing</w:t>
      </w:r>
      <w:proofErr w:type="spellEnd"/>
      <w:r w:rsidR="002915F2">
        <w:t>”</w:t>
      </w:r>
    </w:p>
    <w:p w:rsidR="002915F2" w:rsidRDefault="002915F2" w:rsidP="002915F2">
      <w:pPr>
        <w:pStyle w:val="Titolo"/>
        <w:jc w:val="left"/>
      </w:pPr>
      <w:r>
        <w:t xml:space="preserve"> </w:t>
      </w:r>
      <w:r w:rsidR="00F20A7C">
        <w:rPr>
          <w:noProof/>
        </w:rPr>
        <w:drawing>
          <wp:inline distT="0" distB="0" distL="0" distR="0" wp14:anchorId="42A6B4EB" wp14:editId="1077804D">
            <wp:extent cx="5274310" cy="3179697"/>
            <wp:effectExtent l="0" t="0" r="2540" b="190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5F2" w:rsidRDefault="002915F2" w:rsidP="00D5413C">
      <w:pPr>
        <w:pStyle w:val="Titolo"/>
      </w:pPr>
    </w:p>
    <w:p w:rsidR="0095287B" w:rsidRDefault="0095287B" w:rsidP="00D5413C">
      <w:pPr>
        <w:pStyle w:val="Sottotitolo"/>
      </w:pPr>
    </w:p>
    <w:p w:rsidR="0095287B" w:rsidRDefault="0095287B" w:rsidP="00D5413C">
      <w:pPr>
        <w:pStyle w:val="Sottotitolo"/>
      </w:pPr>
    </w:p>
    <w:p w:rsidR="00F20A7C" w:rsidRDefault="00F20A7C" w:rsidP="00D5413C">
      <w:pPr>
        <w:pStyle w:val="Sottotitolo"/>
      </w:pPr>
      <w:r>
        <w:rPr>
          <w:noProof/>
        </w:rPr>
        <w:drawing>
          <wp:inline distT="0" distB="0" distL="0" distR="0" wp14:anchorId="4FFF611B" wp14:editId="133D3B61">
            <wp:extent cx="798394" cy="798394"/>
            <wp:effectExtent l="0" t="0" r="1905" b="190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077" cy="81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A7C" w:rsidRDefault="00F20A7C" w:rsidP="00D5413C">
      <w:pPr>
        <w:pStyle w:val="Sottotitolo"/>
      </w:pPr>
    </w:p>
    <w:p w:rsidR="00F20A7C" w:rsidRDefault="00F20A7C" w:rsidP="00D5413C">
      <w:pPr>
        <w:pStyle w:val="Sottotitolo"/>
      </w:pPr>
    </w:p>
    <w:p w:rsidR="00F20A7C" w:rsidRDefault="00F20A7C" w:rsidP="00D5413C">
      <w:pPr>
        <w:pStyle w:val="Sottotitolo"/>
      </w:pPr>
    </w:p>
    <w:p w:rsidR="00F20A7C" w:rsidRDefault="00F20A7C" w:rsidP="00D5413C">
      <w:pPr>
        <w:pStyle w:val="Sottotitolo"/>
      </w:pPr>
    </w:p>
    <w:p w:rsidR="001638F6" w:rsidRPr="002915F2" w:rsidRDefault="002915F2" w:rsidP="00D5413C">
      <w:pPr>
        <w:pStyle w:val="Sottotitolo"/>
      </w:pPr>
      <w:r w:rsidRPr="002915F2">
        <w:t>il car sharing in versione “eco”</w:t>
      </w:r>
    </w:p>
    <w:p w:rsidR="003422FF" w:rsidRDefault="002915F2" w:rsidP="003422FF">
      <w:pPr>
        <w:pStyle w:val="Informazionicontatto"/>
      </w:pPr>
      <w:r>
        <w:t xml:space="preserve">Matteo </w:t>
      </w:r>
      <w:proofErr w:type="spellStart"/>
      <w:r>
        <w:t>Azzarelli</w:t>
      </w:r>
      <w:proofErr w:type="spellEnd"/>
      <w:r>
        <w:t>, Luisa Piersanti</w:t>
      </w:r>
      <w:r w:rsidR="00D5413C">
        <w:rPr>
          <w:lang w:bidi="it-IT"/>
        </w:rPr>
        <w:t xml:space="preserve"> | </w:t>
      </w:r>
      <w:r w:rsidR="00DB6132">
        <w:rPr>
          <w:lang w:bidi="it-IT"/>
        </w:rPr>
        <w:t xml:space="preserve">Corso di </w:t>
      </w:r>
      <w:r>
        <w:t>Sistemi Aperti e Distribuiti</w:t>
      </w:r>
      <w:r w:rsidR="00D5413C">
        <w:rPr>
          <w:lang w:bidi="it-IT"/>
        </w:rPr>
        <w:t xml:space="preserve"> | </w:t>
      </w:r>
      <w:r>
        <w:t>26/06/2018</w:t>
      </w:r>
      <w:r w:rsidR="003422FF">
        <w:rPr>
          <w:lang w:bidi="it-IT"/>
        </w:rPr>
        <w:br w:type="page"/>
      </w:r>
    </w:p>
    <w:p w:rsidR="00BB2AE7" w:rsidRPr="00141244" w:rsidRDefault="00141244">
      <w:pPr>
        <w:pStyle w:val="Titolo2"/>
        <w:rPr>
          <w:color w:val="0070C0"/>
          <w:u w:val="single"/>
        </w:rPr>
      </w:pPr>
      <w:r w:rsidRPr="00141244">
        <w:rPr>
          <w:color w:val="0070C0"/>
          <w:u w:val="single"/>
        </w:rPr>
        <w:lastRenderedPageBreak/>
        <w:t>I</w:t>
      </w:r>
      <w:r w:rsidR="00BB2AE7" w:rsidRPr="00141244">
        <w:rPr>
          <w:color w:val="0070C0"/>
          <w:u w:val="single"/>
        </w:rPr>
        <w:t>NTRODUZIONE</w:t>
      </w:r>
    </w:p>
    <w:p w:rsidR="00BB2AE7" w:rsidRDefault="00BB2AE7" w:rsidP="00BB2AE7">
      <w:r>
        <w:t>Quando si pensa all’Irlanda vengono subito in mente i paesaggi mozzafiato e la natura incontaminata del luogo.</w:t>
      </w:r>
    </w:p>
    <w:p w:rsidR="00BB2AE7" w:rsidRDefault="00BB2AE7" w:rsidP="00BB2AE7">
      <w:proofErr w:type="gramStart"/>
      <w:r>
        <w:t>E’</w:t>
      </w:r>
      <w:proofErr w:type="gramEnd"/>
      <w:r>
        <w:t xml:space="preserve"> un peccato distruggere questi luoghi incantevoli per via dell’inquinamento.</w:t>
      </w:r>
    </w:p>
    <w:p w:rsidR="00BB2AE7" w:rsidRPr="00BB2AE7" w:rsidRDefault="00BB2AE7" w:rsidP="00BB2AE7">
      <w:r>
        <w:t xml:space="preserve">Per fortuna che c’è </w:t>
      </w:r>
      <w:proofErr w:type="spellStart"/>
      <w:r>
        <w:t>ESharing</w:t>
      </w:r>
      <w:proofErr w:type="spellEnd"/>
      <w:r>
        <w:t xml:space="preserve"> che offre un servizio di car sharing in versione “eco</w:t>
      </w:r>
      <w:proofErr w:type="gramStart"/>
      <w:r>
        <w:t>”:  le</w:t>
      </w:r>
      <w:proofErr w:type="gramEnd"/>
      <w:r>
        <w:t xml:space="preserve"> macchine messe a disposizione sono tutte elettriche.</w:t>
      </w:r>
    </w:p>
    <w:p w:rsidR="00BB2AE7" w:rsidRPr="00BB2AE7" w:rsidRDefault="00BB2AE7" w:rsidP="00BB2AE7"/>
    <w:p w:rsidR="00BB2AE7" w:rsidRPr="00141244" w:rsidRDefault="00BB2AE7" w:rsidP="008C76DE">
      <w:pPr>
        <w:pStyle w:val="Titolo2"/>
        <w:rPr>
          <w:u w:val="single"/>
        </w:rPr>
      </w:pPr>
      <w:r w:rsidRPr="00141244">
        <w:rPr>
          <w:color w:val="0070C0"/>
          <w:u w:val="single"/>
        </w:rPr>
        <w:t xml:space="preserve">lE TECNOLOGIE E I LINGUAGGI UTILIZZATI AL FINE DELLA REALIZZAZIONE DEL SITO </w:t>
      </w:r>
    </w:p>
    <w:p w:rsidR="00D76AAE" w:rsidRDefault="00D76AAE" w:rsidP="00D76AAE">
      <w:r>
        <w:t xml:space="preserve">Abbiamo deciso di utilizzare uno strumento che secondo noi ha grandi potenzialità: Docker. </w:t>
      </w:r>
    </w:p>
    <w:p w:rsidR="00D76AAE" w:rsidRPr="00141244" w:rsidRDefault="00D76AAE" w:rsidP="00D76AAE">
      <w:pPr>
        <w:rPr>
          <w:color w:val="auto"/>
          <w:spacing w:val="5"/>
        </w:rPr>
      </w:pPr>
      <w:r w:rsidRPr="00141244">
        <w:rPr>
          <w:color w:val="auto"/>
          <w:spacing w:val="5"/>
        </w:rPr>
        <w:t xml:space="preserve">Si tratta di uno strumento open-source per il </w:t>
      </w:r>
      <w:proofErr w:type="spellStart"/>
      <w:r w:rsidRPr="00141244">
        <w:rPr>
          <w:color w:val="auto"/>
          <w:spacing w:val="5"/>
        </w:rPr>
        <w:t>deployment</w:t>
      </w:r>
      <w:proofErr w:type="spellEnd"/>
      <w:r w:rsidRPr="00141244">
        <w:rPr>
          <w:color w:val="auto"/>
          <w:spacing w:val="5"/>
        </w:rPr>
        <w:t xml:space="preserve"> e la gestione dei container. </w:t>
      </w:r>
      <w:proofErr w:type="gramStart"/>
      <w:r w:rsidRPr="00141244">
        <w:rPr>
          <w:color w:val="auto"/>
          <w:spacing w:val="5"/>
        </w:rPr>
        <w:t>E’</w:t>
      </w:r>
      <w:proofErr w:type="gramEnd"/>
      <w:r w:rsidRPr="00141244">
        <w:rPr>
          <w:color w:val="auto"/>
          <w:spacing w:val="5"/>
        </w:rPr>
        <w:t xml:space="preserve"> un sistema studiato per creare ed eseguire applicazioni e servizi come container isolati.</w:t>
      </w:r>
    </w:p>
    <w:p w:rsidR="00D76AAE" w:rsidRPr="00141244" w:rsidRDefault="00D76AAE" w:rsidP="00D76AAE">
      <w:pPr>
        <w:rPr>
          <w:color w:val="auto"/>
          <w:spacing w:val="5"/>
        </w:rPr>
      </w:pPr>
      <w:r w:rsidRPr="00141244">
        <w:rPr>
          <w:color w:val="auto"/>
          <w:spacing w:val="5"/>
        </w:rPr>
        <w:t xml:space="preserve">Docker consente di risparmiare moltissimo tempo sul processo di configurazione ed installazione, che in alcuni casi può essere veramente lungo e dispendioso, sia in termini di tempo che di risorse umane dedicate (e di conseguenza anche a livello economico). Grazie all’automatizzazione del </w:t>
      </w:r>
      <w:proofErr w:type="spellStart"/>
      <w:r w:rsidRPr="00141244">
        <w:rPr>
          <w:color w:val="auto"/>
          <w:spacing w:val="5"/>
        </w:rPr>
        <w:t>deployment</w:t>
      </w:r>
      <w:proofErr w:type="spellEnd"/>
      <w:r w:rsidRPr="00141244">
        <w:rPr>
          <w:color w:val="auto"/>
          <w:spacing w:val="5"/>
        </w:rPr>
        <w:t>, processi che impegnerebbero un team per un giorno intero con Docker diventano una questione di minuti.</w:t>
      </w:r>
    </w:p>
    <w:p w:rsidR="00D76AAE" w:rsidRDefault="00D76AAE" w:rsidP="00D76AAE">
      <w:r>
        <w:t xml:space="preserve">I linguaggi utilizzati maggiormente per la realizzazione delle pagine sono l’HTML e il PHP.  Per gli stili e l’aspetto delle pagine si è optato per CSS, </w:t>
      </w:r>
      <w:proofErr w:type="spellStart"/>
      <w:r>
        <w:t>Javascript</w:t>
      </w:r>
      <w:proofErr w:type="spellEnd"/>
      <w:r>
        <w:t xml:space="preserve"> </w:t>
      </w:r>
      <w:r w:rsidR="00FB367A">
        <w:t>e Bootstrap.</w:t>
      </w:r>
    </w:p>
    <w:p w:rsidR="00D76AAE" w:rsidRDefault="00D76AAE" w:rsidP="00D76AAE">
      <w:r>
        <w:t>Le API sono state scritte in PHP.</w:t>
      </w:r>
    </w:p>
    <w:p w:rsidR="00D76AAE" w:rsidRDefault="00D76AAE" w:rsidP="00D76AAE">
      <w:r>
        <w:t xml:space="preserve">La comunicazione tra le pagine e le API avviene grazie a chiamate </w:t>
      </w:r>
      <w:proofErr w:type="spellStart"/>
      <w:r>
        <w:t>cURL</w:t>
      </w:r>
      <w:proofErr w:type="spellEnd"/>
      <w:r>
        <w:t>, codificando l’informazione in file JSON.</w:t>
      </w:r>
    </w:p>
    <w:p w:rsidR="00D76AAE" w:rsidRDefault="00D76AAE" w:rsidP="00D76AAE">
      <w:r>
        <w:t xml:space="preserve">Le API  a loro volta comunicano con un database (server: </w:t>
      </w:r>
      <w:proofErr w:type="spellStart"/>
      <w:r>
        <w:t>MariaDB</w:t>
      </w:r>
      <w:proofErr w:type="spellEnd"/>
      <w:r w:rsidR="00796B88">
        <w:t>/</w:t>
      </w:r>
      <w:proofErr w:type="spellStart"/>
      <w:r w:rsidR="00796B88" w:rsidRPr="00796B88">
        <w:rPr>
          <w:u w:val="single"/>
        </w:rPr>
        <w:t>M</w:t>
      </w:r>
      <w:bookmarkStart w:id="0" w:name="_GoBack"/>
      <w:bookmarkEnd w:id="0"/>
      <w:r w:rsidR="00796B88" w:rsidRPr="00796B88">
        <w:rPr>
          <w:u w:val="single"/>
        </w:rPr>
        <w:t>ysql</w:t>
      </w:r>
      <w:proofErr w:type="spellEnd"/>
      <w:r>
        <w:t xml:space="preserve">) tramite funzioni </w:t>
      </w:r>
      <w:proofErr w:type="spellStart"/>
      <w:r>
        <w:t>mysqli</w:t>
      </w:r>
      <w:proofErr w:type="spellEnd"/>
      <w:r>
        <w:t>.</w:t>
      </w:r>
    </w:p>
    <w:p w:rsidR="00FB367A" w:rsidRDefault="00FB367A" w:rsidP="00D76AAE"/>
    <w:p w:rsidR="00FB367A" w:rsidRDefault="00FB367A" w:rsidP="00D76AAE"/>
    <w:p w:rsidR="00FB367A" w:rsidRDefault="00FB367A" w:rsidP="00D76AAE"/>
    <w:p w:rsidR="00FB367A" w:rsidRDefault="00FB367A" w:rsidP="00D76AAE"/>
    <w:p w:rsidR="00FB367A" w:rsidRDefault="00FB367A" w:rsidP="00D76AAE"/>
    <w:p w:rsidR="00FB367A" w:rsidRDefault="00FB367A" w:rsidP="00D76AAE"/>
    <w:p w:rsidR="00D76AAE" w:rsidRPr="008C76DE" w:rsidRDefault="00D76AAE"/>
    <w:p w:rsidR="00FB367A" w:rsidRPr="00141244" w:rsidRDefault="00FB367A">
      <w:pPr>
        <w:pStyle w:val="Titolo2"/>
        <w:rPr>
          <w:b/>
          <w:color w:val="0070C0"/>
        </w:rPr>
      </w:pPr>
      <w:r w:rsidRPr="00141244">
        <w:rPr>
          <w:b/>
          <w:color w:val="0070C0"/>
        </w:rPr>
        <w:lastRenderedPageBreak/>
        <w:t>DIAMO UN’OCCHIATA AL SITO</w:t>
      </w:r>
    </w:p>
    <w:p w:rsidR="00FB367A" w:rsidRPr="00FB367A" w:rsidRDefault="00FB367A" w:rsidP="00FB367A"/>
    <w:p w:rsidR="00FB367A" w:rsidRPr="00141244" w:rsidRDefault="00FB367A" w:rsidP="00FB367A">
      <w:pPr>
        <w:pStyle w:val="Titolo3"/>
        <w:numPr>
          <w:ilvl w:val="0"/>
          <w:numId w:val="21"/>
        </w:numPr>
        <w:rPr>
          <w:i/>
          <w:sz w:val="28"/>
        </w:rPr>
      </w:pPr>
      <w:r w:rsidRPr="00141244">
        <w:rPr>
          <w:i/>
          <w:sz w:val="28"/>
        </w:rPr>
        <w:t xml:space="preserve">La </w:t>
      </w:r>
      <w:proofErr w:type="spellStart"/>
      <w:r w:rsidRPr="00141244">
        <w:rPr>
          <w:i/>
          <w:sz w:val="28"/>
        </w:rPr>
        <w:t>HomePage</w:t>
      </w:r>
      <w:proofErr w:type="spellEnd"/>
      <w:r w:rsidRPr="00141244">
        <w:rPr>
          <w:i/>
          <w:sz w:val="28"/>
        </w:rPr>
        <w:t xml:space="preserve"> “</w:t>
      </w:r>
      <w:proofErr w:type="spellStart"/>
      <w:r w:rsidRPr="00141244">
        <w:rPr>
          <w:i/>
          <w:sz w:val="28"/>
        </w:rPr>
        <w:t>index.php</w:t>
      </w:r>
      <w:proofErr w:type="spellEnd"/>
      <w:r w:rsidRPr="00141244">
        <w:rPr>
          <w:i/>
          <w:sz w:val="28"/>
        </w:rPr>
        <w:t>”</w:t>
      </w:r>
    </w:p>
    <w:p w:rsidR="00FB367A" w:rsidRDefault="00FB367A" w:rsidP="00FB367A">
      <w:r>
        <w:t xml:space="preserve">Appena si entra nel sito, troviamo il </w:t>
      </w:r>
      <w:proofErr w:type="spellStart"/>
      <w:r>
        <w:t>form</w:t>
      </w:r>
      <w:proofErr w:type="spellEnd"/>
      <w:r>
        <w:t xml:space="preserve"> di login e registrazione al sito.</w:t>
      </w:r>
    </w:p>
    <w:p w:rsidR="0095287B" w:rsidRDefault="00F20A7C" w:rsidP="00FB367A">
      <w:r>
        <w:rPr>
          <w:noProof/>
        </w:rPr>
        <w:drawing>
          <wp:inline distT="0" distB="0" distL="0" distR="0">
            <wp:extent cx="5274945" cy="3180080"/>
            <wp:effectExtent l="0" t="0" r="1905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67A" w:rsidRDefault="00FB367A" w:rsidP="00FB367A">
      <w:r>
        <w:t xml:space="preserve">Il </w:t>
      </w:r>
      <w:proofErr w:type="spellStart"/>
      <w:r>
        <w:t>form</w:t>
      </w:r>
      <w:proofErr w:type="spellEnd"/>
      <w:r>
        <w:t xml:space="preserve"> del login è composto da vari campi.</w:t>
      </w:r>
    </w:p>
    <w:p w:rsidR="00FB367A" w:rsidRDefault="00FB367A" w:rsidP="00FB367A">
      <w:r>
        <w:t xml:space="preserve">Il primo è un menù a tendina in cui si deve scegliere il ruolo da assumere: siamo </w:t>
      </w:r>
      <w:proofErr w:type="spellStart"/>
      <w:r>
        <w:t>Customer</w:t>
      </w:r>
      <w:proofErr w:type="spellEnd"/>
      <w:r>
        <w:t xml:space="preserve"> (clienti, ovvero chi fruisce del servizio) oppure siamo Seller (venditori, ovvero che offre il servizio)?</w:t>
      </w:r>
    </w:p>
    <w:p w:rsidR="00FB367A" w:rsidRDefault="00FB367A" w:rsidP="00FB367A">
      <w:r>
        <w:t>In seguito vi si trova il campo “User” e il campo “Password”.</w:t>
      </w:r>
    </w:p>
    <w:p w:rsidR="00FB367A" w:rsidRDefault="00FB367A" w:rsidP="00FB367A">
      <w:r>
        <w:t xml:space="preserve">Una volta che il login sarà avvenuto con successo, saremo reindirizzati alla pagina “welcomeCustomer0.php” se siamo </w:t>
      </w:r>
      <w:proofErr w:type="spellStart"/>
      <w:r>
        <w:t>Customer</w:t>
      </w:r>
      <w:proofErr w:type="spellEnd"/>
      <w:r>
        <w:t xml:space="preserve"> oppure “</w:t>
      </w:r>
      <w:proofErr w:type="spellStart"/>
      <w:r>
        <w:t>welcomeSeller.php</w:t>
      </w:r>
      <w:proofErr w:type="spellEnd"/>
      <w:r>
        <w:t>” se siamo Seller.</w:t>
      </w:r>
    </w:p>
    <w:p w:rsidR="00FB367A" w:rsidRDefault="00FB367A" w:rsidP="00FB367A">
      <w:r>
        <w:t>Se invece il login non ha successo, si viene reindirizzati a “</w:t>
      </w:r>
      <w:proofErr w:type="spellStart"/>
      <w:r>
        <w:t>index.php</w:t>
      </w:r>
      <w:proofErr w:type="spellEnd"/>
      <w:r>
        <w:t>” e troveremo un messaggio di errore che ci spiega cosa ha causato il fallimento.</w:t>
      </w:r>
    </w:p>
    <w:p w:rsidR="00FB367A" w:rsidRDefault="00FB367A" w:rsidP="00FB367A"/>
    <w:p w:rsidR="0095287B" w:rsidRDefault="0095287B" w:rsidP="00FB367A"/>
    <w:p w:rsidR="0095287B" w:rsidRDefault="0095287B" w:rsidP="00FB367A"/>
    <w:p w:rsidR="00F20A7C" w:rsidRDefault="00F20A7C" w:rsidP="00FB367A"/>
    <w:p w:rsidR="0095287B" w:rsidRDefault="0095287B" w:rsidP="00FB367A"/>
    <w:p w:rsidR="00FB367A" w:rsidRPr="00141244" w:rsidRDefault="005C2AE8" w:rsidP="00FB367A">
      <w:pPr>
        <w:pStyle w:val="Titolo3"/>
        <w:numPr>
          <w:ilvl w:val="0"/>
          <w:numId w:val="21"/>
        </w:numPr>
        <w:rPr>
          <w:i/>
          <w:sz w:val="28"/>
          <w:lang w:val="en-GB"/>
        </w:rPr>
      </w:pPr>
      <w:r w:rsidRPr="00141244">
        <w:rPr>
          <w:i/>
          <w:sz w:val="28"/>
          <w:lang w:val="en-GB"/>
        </w:rPr>
        <w:lastRenderedPageBreak/>
        <w:t xml:space="preserve">Login come “Customer”: </w:t>
      </w:r>
      <w:r w:rsidR="00FB367A" w:rsidRPr="00141244">
        <w:rPr>
          <w:i/>
          <w:sz w:val="28"/>
          <w:lang w:val="en-GB"/>
        </w:rPr>
        <w:t>welcomeCustomer0.php</w:t>
      </w:r>
    </w:p>
    <w:p w:rsidR="00FB367A" w:rsidRDefault="005C2AE8" w:rsidP="00FB367A">
      <w:r w:rsidRPr="005C2AE8">
        <w:t xml:space="preserve">Una volta fatto il login </w:t>
      </w:r>
      <w:r>
        <w:t>con il ruolo di “</w:t>
      </w:r>
      <w:proofErr w:type="spellStart"/>
      <w:r>
        <w:t>customer</w:t>
      </w:r>
      <w:proofErr w:type="spellEnd"/>
      <w:r>
        <w:t>”, ci si presenta questa schermata:</w:t>
      </w:r>
    </w:p>
    <w:p w:rsidR="005C2AE8" w:rsidRDefault="00F20A7C" w:rsidP="00FB367A">
      <w:r>
        <w:rPr>
          <w:noProof/>
        </w:rPr>
        <w:drawing>
          <wp:inline distT="0" distB="0" distL="0" distR="0">
            <wp:extent cx="5274945" cy="3159760"/>
            <wp:effectExtent l="0" t="0" r="1905" b="254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2AE8">
        <w:t>Una tabella riassuntiva delle informazioni dell’utente, il tasto di “Log Out” che ci reindirizza a “</w:t>
      </w:r>
      <w:proofErr w:type="spellStart"/>
      <w:r w:rsidR="005C2AE8">
        <w:t>index.php</w:t>
      </w:r>
      <w:proofErr w:type="spellEnd"/>
      <w:r w:rsidR="005C2AE8">
        <w:t xml:space="preserve">” e in alto sulla </w:t>
      </w:r>
      <w:proofErr w:type="spellStart"/>
      <w:r w:rsidR="005C2AE8">
        <w:t>navbar</w:t>
      </w:r>
      <w:proofErr w:type="spellEnd"/>
      <w:r w:rsidR="005C2AE8">
        <w:t xml:space="preserve">, </w:t>
      </w:r>
      <w:r>
        <w:t>altre funzionalità</w:t>
      </w:r>
      <w:r w:rsidR="005C2AE8">
        <w:t>.</w:t>
      </w:r>
    </w:p>
    <w:p w:rsidR="005C2AE8" w:rsidRDefault="005C2AE8" w:rsidP="005C2AE8">
      <w:pPr>
        <w:pStyle w:val="Paragrafoelenco"/>
        <w:numPr>
          <w:ilvl w:val="0"/>
          <w:numId w:val="22"/>
        </w:numPr>
      </w:pPr>
      <w:r>
        <w:t xml:space="preserve"> “Book </w:t>
      </w:r>
      <w:proofErr w:type="spellStart"/>
      <w:r>
        <w:t>your</w:t>
      </w:r>
      <w:proofErr w:type="spellEnd"/>
      <w:r>
        <w:t xml:space="preserve"> Car!”: </w:t>
      </w:r>
    </w:p>
    <w:p w:rsidR="005C2AE8" w:rsidRDefault="005C2AE8" w:rsidP="005C2AE8">
      <w:pPr>
        <w:pStyle w:val="Paragrafoelenco"/>
      </w:pPr>
      <w:r>
        <w:t>Si accede alla pagina “</w:t>
      </w:r>
      <w:proofErr w:type="spellStart"/>
      <w:r>
        <w:t>welcomeCustomer.php</w:t>
      </w:r>
      <w:proofErr w:type="spellEnd"/>
      <w:r>
        <w:t>” dove è possibile prenotare una macchina.</w:t>
      </w:r>
    </w:p>
    <w:p w:rsidR="005C2AE8" w:rsidRDefault="005C2AE8" w:rsidP="005C2AE8">
      <w:pPr>
        <w:pStyle w:val="Paragrafoelenco"/>
      </w:pPr>
      <w:r>
        <w:t xml:space="preserve">Nel </w:t>
      </w:r>
      <w:proofErr w:type="spellStart"/>
      <w:r>
        <w:t>form</w:t>
      </w:r>
      <w:proofErr w:type="spellEnd"/>
      <w:r>
        <w:t xml:space="preserve"> è possibile scegliere la base di partenza, cioè quella dove ritirare la macchina. </w:t>
      </w:r>
    </w:p>
    <w:p w:rsidR="00F20A7C" w:rsidRDefault="00F20A7C" w:rsidP="005C2AE8">
      <w:pPr>
        <w:pStyle w:val="Paragrafoelenco"/>
      </w:pPr>
      <w:r>
        <w:rPr>
          <w:noProof/>
        </w:rPr>
        <w:drawing>
          <wp:inline distT="0" distB="0" distL="0" distR="0">
            <wp:extent cx="5274945" cy="3105150"/>
            <wp:effectExtent l="0" t="0" r="190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AE8" w:rsidRDefault="005C2AE8" w:rsidP="005C2AE8">
      <w:pPr>
        <w:pStyle w:val="Paragrafoelenco"/>
      </w:pPr>
      <w:r>
        <w:t>Si sceglie poi il giorno e l’ora del ritiro della macchina e il giorno e l’ora di restituzione.</w:t>
      </w:r>
    </w:p>
    <w:p w:rsidR="005C2AE8" w:rsidRDefault="005C2AE8" w:rsidP="005C2AE8">
      <w:pPr>
        <w:pStyle w:val="Paragrafoelenco"/>
      </w:pPr>
      <w:r>
        <w:lastRenderedPageBreak/>
        <w:t>Infine si sceglie la base di destinazione, cioè dove verrà rilasciata la macchina al momento della consegna.</w:t>
      </w:r>
    </w:p>
    <w:p w:rsidR="005C2AE8" w:rsidRDefault="005C2AE8" w:rsidP="0050206D">
      <w:pPr>
        <w:ind w:firstLine="720"/>
      </w:pPr>
      <w:r>
        <w:t xml:space="preserve">Si preme il bottone </w:t>
      </w:r>
      <w:proofErr w:type="spellStart"/>
      <w:r>
        <w:t>Submit</w:t>
      </w:r>
      <w:proofErr w:type="spellEnd"/>
      <w:r>
        <w:t xml:space="preserve"> e l’ordine è effettuato!</w:t>
      </w:r>
    </w:p>
    <w:p w:rsidR="005C2AE8" w:rsidRDefault="005C2AE8" w:rsidP="005C2AE8">
      <w:pPr>
        <w:pStyle w:val="Paragrafoelenco"/>
        <w:numPr>
          <w:ilvl w:val="0"/>
          <w:numId w:val="22"/>
        </w:numPr>
      </w:pPr>
      <w:r>
        <w:t>“Update User”</w:t>
      </w:r>
    </w:p>
    <w:p w:rsidR="0050206D" w:rsidRDefault="005C2AE8" w:rsidP="0050206D">
      <w:pPr>
        <w:pStyle w:val="Paragrafoelenco"/>
      </w:pPr>
      <w:r>
        <w:t>Si viene reindirizzati alla pagina “</w:t>
      </w:r>
      <w:proofErr w:type="spellStart"/>
      <w:r>
        <w:t>updateU.php</w:t>
      </w:r>
      <w:proofErr w:type="spellEnd"/>
      <w:r>
        <w:t xml:space="preserve">” dove l’utente può modificare le sue informazioni personali compilando il </w:t>
      </w:r>
      <w:proofErr w:type="spellStart"/>
      <w:r>
        <w:t>form</w:t>
      </w:r>
      <w:proofErr w:type="spellEnd"/>
      <w:r>
        <w:t xml:space="preserve"> della pagina</w:t>
      </w:r>
      <w:r w:rsidR="0050206D">
        <w:t>.</w:t>
      </w:r>
    </w:p>
    <w:p w:rsidR="00F20A7C" w:rsidRDefault="00F20A7C" w:rsidP="0050206D">
      <w:pPr>
        <w:pStyle w:val="Paragrafoelenco"/>
      </w:pPr>
      <w:r>
        <w:rPr>
          <w:noProof/>
        </w:rPr>
        <w:drawing>
          <wp:inline distT="0" distB="0" distL="0" distR="0">
            <wp:extent cx="5274945" cy="3248025"/>
            <wp:effectExtent l="0" t="0" r="1905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AE8" w:rsidRDefault="005C2AE8" w:rsidP="005C2AE8">
      <w:pPr>
        <w:pStyle w:val="Paragrafoelenco"/>
        <w:numPr>
          <w:ilvl w:val="0"/>
          <w:numId w:val="22"/>
        </w:numPr>
      </w:pPr>
      <w:r>
        <w:t>“Delete User”</w:t>
      </w:r>
    </w:p>
    <w:p w:rsidR="005C2AE8" w:rsidRDefault="00DA3A14" w:rsidP="005C2AE8">
      <w:pPr>
        <w:pStyle w:val="Paragrafoelenco"/>
      </w:pPr>
      <w:r>
        <w:t>Viene eliminato quell’utente e gli ordini ad esso associati.</w:t>
      </w:r>
    </w:p>
    <w:p w:rsidR="00F20A7C" w:rsidRDefault="00F20A7C" w:rsidP="005C2AE8">
      <w:pPr>
        <w:pStyle w:val="Paragrafoelenco"/>
      </w:pPr>
      <w:r>
        <w:rPr>
          <w:noProof/>
        </w:rPr>
        <w:drawing>
          <wp:inline distT="0" distB="0" distL="0" distR="0">
            <wp:extent cx="5274945" cy="3111500"/>
            <wp:effectExtent l="0" t="0" r="190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C32" w:rsidRDefault="006A1C32" w:rsidP="006A1C32">
      <w:pPr>
        <w:ind w:left="284"/>
      </w:pPr>
    </w:p>
    <w:p w:rsidR="006A1C32" w:rsidRDefault="006A1C32" w:rsidP="006A1C32"/>
    <w:p w:rsidR="00DA3A14" w:rsidRDefault="00F20A7C" w:rsidP="006A1C32">
      <w:pPr>
        <w:pStyle w:val="Paragrafoelenco"/>
        <w:numPr>
          <w:ilvl w:val="0"/>
          <w:numId w:val="22"/>
        </w:numPr>
      </w:pPr>
      <w:r>
        <w:lastRenderedPageBreak/>
        <w:t>“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orders</w:t>
      </w:r>
      <w:proofErr w:type="spellEnd"/>
      <w:r>
        <w:t>”:</w:t>
      </w:r>
      <w:r w:rsidR="006A1C32">
        <w:t xml:space="preserve"> si va alla pagina “</w:t>
      </w:r>
      <w:proofErr w:type="spellStart"/>
      <w:r w:rsidR="006A1C32">
        <w:t>orderList.php</w:t>
      </w:r>
      <w:proofErr w:type="spellEnd"/>
      <w:r w:rsidR="006A1C32">
        <w:t xml:space="preserve">” che elenca gli ordini effettuati da quel </w:t>
      </w:r>
      <w:proofErr w:type="spellStart"/>
      <w:r w:rsidR="006A1C32">
        <w:t>Customer</w:t>
      </w:r>
      <w:proofErr w:type="spellEnd"/>
    </w:p>
    <w:p w:rsidR="00F20A7C" w:rsidRDefault="006A1C32" w:rsidP="00F20A7C">
      <w:pPr>
        <w:pStyle w:val="Paragrafoelenco"/>
      </w:pPr>
      <w:r>
        <w:rPr>
          <w:noProof/>
        </w:rPr>
        <w:drawing>
          <wp:inline distT="0" distB="0" distL="0" distR="0">
            <wp:extent cx="5274945" cy="3132455"/>
            <wp:effectExtent l="0" t="0" r="1905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AE8" w:rsidRPr="005C2AE8" w:rsidRDefault="005C2AE8" w:rsidP="00FB367A"/>
    <w:p w:rsidR="0050206D" w:rsidRDefault="0050206D" w:rsidP="0050206D">
      <w:pPr>
        <w:pStyle w:val="Titolo3"/>
        <w:numPr>
          <w:ilvl w:val="0"/>
          <w:numId w:val="21"/>
        </w:numPr>
        <w:rPr>
          <w:i/>
          <w:sz w:val="28"/>
        </w:rPr>
      </w:pPr>
      <w:r w:rsidRPr="00141244">
        <w:rPr>
          <w:i/>
          <w:sz w:val="28"/>
        </w:rPr>
        <w:t xml:space="preserve">Login come “Seller”: </w:t>
      </w:r>
      <w:proofErr w:type="spellStart"/>
      <w:r w:rsidRPr="00141244">
        <w:rPr>
          <w:i/>
          <w:sz w:val="28"/>
        </w:rPr>
        <w:t>welcomeSeller.php</w:t>
      </w:r>
      <w:proofErr w:type="spellEnd"/>
    </w:p>
    <w:p w:rsidR="006A1C32" w:rsidRPr="006A1C32" w:rsidRDefault="00F6042E" w:rsidP="006A1C32">
      <w:r>
        <w:rPr>
          <w:noProof/>
        </w:rPr>
        <w:drawing>
          <wp:inline distT="0" distB="0" distL="0" distR="0" wp14:anchorId="017EA936" wp14:editId="0DC612B3">
            <wp:extent cx="5274310" cy="3296285"/>
            <wp:effectExtent l="0" t="0" r="254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06D" w:rsidRDefault="0050206D" w:rsidP="0050206D">
      <w:pPr>
        <w:pStyle w:val="Paragrafoelenco"/>
        <w:ind w:left="360"/>
      </w:pPr>
      <w:r>
        <w:t>U</w:t>
      </w:r>
      <w:r w:rsidRPr="005C2AE8">
        <w:t xml:space="preserve">na volta fatto il login </w:t>
      </w:r>
      <w:r>
        <w:t>con il ruolo di “</w:t>
      </w:r>
      <w:r w:rsidR="00F20A7C">
        <w:t>seller</w:t>
      </w:r>
      <w:r>
        <w:t>”, ci si presenta questa schermata:</w:t>
      </w:r>
    </w:p>
    <w:p w:rsidR="0050206D" w:rsidRDefault="0050206D" w:rsidP="0050206D">
      <w:pPr>
        <w:pStyle w:val="Paragrafoelenco"/>
        <w:ind w:left="360"/>
      </w:pPr>
      <w:r>
        <w:t>Una tabella riassuntiva delle informazioni dell’utente, il tasto di “Log Out” che ci reindirizza a “</w:t>
      </w:r>
      <w:proofErr w:type="spellStart"/>
      <w:r>
        <w:t>index.php</w:t>
      </w:r>
      <w:proofErr w:type="spellEnd"/>
      <w:r>
        <w:t xml:space="preserve">” e in alto sulla </w:t>
      </w:r>
      <w:proofErr w:type="spellStart"/>
      <w:r>
        <w:t>navbar</w:t>
      </w:r>
      <w:proofErr w:type="spellEnd"/>
      <w:r>
        <w:t xml:space="preserve">, </w:t>
      </w:r>
      <w:r w:rsidR="00F6042E">
        <w:t>altre</w:t>
      </w:r>
      <w:r>
        <w:t xml:space="preserve"> funzionalità.</w:t>
      </w:r>
    </w:p>
    <w:p w:rsidR="0050206D" w:rsidRDefault="0050206D" w:rsidP="0050206D">
      <w:pPr>
        <w:pStyle w:val="Paragrafoelenco"/>
        <w:ind w:left="360"/>
      </w:pPr>
    </w:p>
    <w:p w:rsidR="006A1C32" w:rsidRDefault="006A1C32" w:rsidP="0050206D">
      <w:pPr>
        <w:pStyle w:val="Paragrafoelenco"/>
        <w:ind w:left="360"/>
      </w:pPr>
    </w:p>
    <w:p w:rsidR="00F6042E" w:rsidRDefault="00F6042E" w:rsidP="0050206D">
      <w:pPr>
        <w:pStyle w:val="Paragrafoelenco"/>
        <w:ind w:left="360"/>
      </w:pPr>
    </w:p>
    <w:p w:rsidR="0050206D" w:rsidRDefault="0050206D" w:rsidP="0050206D">
      <w:pPr>
        <w:pStyle w:val="Paragrafoelenco"/>
        <w:numPr>
          <w:ilvl w:val="0"/>
          <w:numId w:val="23"/>
        </w:numPr>
      </w:pPr>
      <w:proofErr w:type="spellStart"/>
      <w:r>
        <w:lastRenderedPageBreak/>
        <w:t>Basement</w:t>
      </w:r>
      <w:r w:rsidR="00F6042E">
        <w:t>s</w:t>
      </w:r>
      <w:proofErr w:type="spellEnd"/>
      <w:r>
        <w:t>:</w:t>
      </w:r>
    </w:p>
    <w:p w:rsidR="006A1C32" w:rsidRDefault="006A1C32" w:rsidP="0050206D">
      <w:pPr>
        <w:pStyle w:val="Paragrafoelenco"/>
      </w:pPr>
    </w:p>
    <w:p w:rsidR="006A1C32" w:rsidRDefault="006A1C32" w:rsidP="0050206D">
      <w:pPr>
        <w:pStyle w:val="Paragrafoelenco"/>
      </w:pPr>
    </w:p>
    <w:p w:rsidR="0050206D" w:rsidRDefault="0050206D" w:rsidP="0050206D">
      <w:pPr>
        <w:pStyle w:val="Paragrafoelenco"/>
      </w:pPr>
      <w:r>
        <w:t>ci porta alla pagina “</w:t>
      </w:r>
      <w:proofErr w:type="spellStart"/>
      <w:r>
        <w:t>goBasement.php</w:t>
      </w:r>
      <w:proofErr w:type="spellEnd"/>
      <w:r>
        <w:t>” in cui vengono elencate tutte le basi immesse da quel seller e per ognuna di esse è possibile cancellarla oppure modificarla. La modalità di funzionamento è molto simile a quella di Delete User e Update User.</w:t>
      </w:r>
    </w:p>
    <w:p w:rsidR="00F6042E" w:rsidRDefault="00F6042E" w:rsidP="0050206D">
      <w:pPr>
        <w:pStyle w:val="Paragrafoelenco"/>
      </w:pPr>
      <w:r>
        <w:rPr>
          <w:noProof/>
        </w:rPr>
        <w:drawing>
          <wp:inline distT="0" distB="0" distL="0" distR="0" wp14:anchorId="2A617A1A" wp14:editId="71C1B837">
            <wp:extent cx="5274310" cy="3296285"/>
            <wp:effectExtent l="0" t="0" r="254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2E" w:rsidRDefault="00F6042E" w:rsidP="0050206D">
      <w:pPr>
        <w:pStyle w:val="Paragrafoelenco"/>
      </w:pPr>
    </w:p>
    <w:p w:rsidR="00F6042E" w:rsidRDefault="00F6042E" w:rsidP="0050206D">
      <w:pPr>
        <w:pStyle w:val="Paragrafoelenco"/>
      </w:pPr>
    </w:p>
    <w:p w:rsidR="0050206D" w:rsidRDefault="0050206D" w:rsidP="0050206D">
      <w:pPr>
        <w:pStyle w:val="Paragrafoelenco"/>
        <w:numPr>
          <w:ilvl w:val="0"/>
          <w:numId w:val="23"/>
        </w:numPr>
      </w:pPr>
      <w:r>
        <w:t>Car:</w:t>
      </w:r>
    </w:p>
    <w:p w:rsidR="00F6042E" w:rsidRDefault="00F6042E" w:rsidP="0050206D">
      <w:pPr>
        <w:pStyle w:val="Paragrafoelenco"/>
      </w:pPr>
      <w:r>
        <w:rPr>
          <w:noProof/>
        </w:rPr>
        <w:drawing>
          <wp:inline distT="0" distB="0" distL="0" distR="0" wp14:anchorId="43C14E08" wp14:editId="0905A7CE">
            <wp:extent cx="5274310" cy="3296285"/>
            <wp:effectExtent l="0" t="0" r="254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06D" w:rsidRDefault="0050206D" w:rsidP="0050206D">
      <w:pPr>
        <w:pStyle w:val="Paragrafoelenco"/>
      </w:pPr>
      <w:r>
        <w:t xml:space="preserve">Come in </w:t>
      </w:r>
      <w:proofErr w:type="spellStart"/>
      <w:r>
        <w:t>Basement</w:t>
      </w:r>
      <w:proofErr w:type="spellEnd"/>
    </w:p>
    <w:p w:rsidR="00F6042E" w:rsidRDefault="00F6042E" w:rsidP="0050206D">
      <w:pPr>
        <w:pStyle w:val="Paragrafoelenco"/>
      </w:pPr>
    </w:p>
    <w:p w:rsidR="0050206D" w:rsidRDefault="0050206D" w:rsidP="0050206D">
      <w:pPr>
        <w:pStyle w:val="Paragrafoelenco"/>
        <w:numPr>
          <w:ilvl w:val="0"/>
          <w:numId w:val="23"/>
        </w:numPr>
      </w:pPr>
      <w:r>
        <w:lastRenderedPageBreak/>
        <w:t>Update User, Delete User:</w:t>
      </w:r>
    </w:p>
    <w:p w:rsidR="0050206D" w:rsidRDefault="0050206D" w:rsidP="0050206D">
      <w:pPr>
        <w:pStyle w:val="Paragrafoelenco"/>
      </w:pPr>
      <w:r>
        <w:t xml:space="preserve">funzionamento analogo a quello di </w:t>
      </w:r>
      <w:proofErr w:type="spellStart"/>
      <w:r>
        <w:t>Customer</w:t>
      </w:r>
      <w:proofErr w:type="spellEnd"/>
      <w:r>
        <w:t>.</w:t>
      </w:r>
    </w:p>
    <w:p w:rsidR="0050206D" w:rsidRDefault="0050206D" w:rsidP="0050206D">
      <w:pPr>
        <w:pStyle w:val="Paragrafoelenco"/>
      </w:pPr>
      <w:r>
        <w:t xml:space="preserve">Se si elimina un seller, si eliminano di conseguenza le macchine e le basi associato ad esso e gli ordini che contenevano macchine o basi </w:t>
      </w:r>
      <w:r w:rsidR="00141244">
        <w:t>di quel seller.</w:t>
      </w:r>
    </w:p>
    <w:p w:rsidR="00141244" w:rsidRDefault="00141244" w:rsidP="0050206D">
      <w:pPr>
        <w:pStyle w:val="Paragrafoelenco"/>
      </w:pPr>
    </w:p>
    <w:p w:rsidR="0050206D" w:rsidRPr="0050206D" w:rsidRDefault="0050206D" w:rsidP="0050206D"/>
    <w:p w:rsidR="00141244" w:rsidRPr="00141244" w:rsidRDefault="00141244" w:rsidP="00141244">
      <w:pPr>
        <w:pStyle w:val="Titolo3"/>
        <w:numPr>
          <w:ilvl w:val="0"/>
          <w:numId w:val="23"/>
        </w:numPr>
        <w:rPr>
          <w:i/>
          <w:sz w:val="28"/>
        </w:rPr>
      </w:pPr>
      <w:r w:rsidRPr="00141244">
        <w:rPr>
          <w:i/>
          <w:sz w:val="28"/>
        </w:rPr>
        <w:t>Altre Pagine</w:t>
      </w:r>
    </w:p>
    <w:p w:rsidR="00141244" w:rsidRDefault="00141244" w:rsidP="00141244">
      <w:pPr>
        <w:pStyle w:val="Paragrafoelenco"/>
        <w:numPr>
          <w:ilvl w:val="0"/>
          <w:numId w:val="24"/>
        </w:numPr>
      </w:pPr>
      <w:r>
        <w:t xml:space="preserve">Travel With </w:t>
      </w:r>
      <w:proofErr w:type="spellStart"/>
      <w:r>
        <w:t>Us</w:t>
      </w:r>
      <w:proofErr w:type="spellEnd"/>
      <w:r>
        <w:t>: Pagina di presentazione dell’azienda.</w:t>
      </w:r>
    </w:p>
    <w:p w:rsidR="00F6042E" w:rsidRDefault="00F6042E" w:rsidP="00F6042E">
      <w:pPr>
        <w:pStyle w:val="Paragrafoelenco"/>
        <w:ind w:left="1440"/>
      </w:pPr>
      <w:r>
        <w:rPr>
          <w:noProof/>
        </w:rPr>
        <w:drawing>
          <wp:inline distT="0" distB="0" distL="0" distR="0" wp14:anchorId="6B0778B0" wp14:editId="1478A80C">
            <wp:extent cx="5274310" cy="3296285"/>
            <wp:effectExtent l="0" t="0" r="254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44" w:rsidRDefault="00141244" w:rsidP="00141244">
      <w:pPr>
        <w:pStyle w:val="Paragrafoelenco"/>
        <w:numPr>
          <w:ilvl w:val="0"/>
          <w:numId w:val="24"/>
        </w:numPr>
      </w:pPr>
      <w:r>
        <w:t>Pricing: Listino dei prezzi</w:t>
      </w:r>
    </w:p>
    <w:p w:rsidR="00F6042E" w:rsidRDefault="00F6042E" w:rsidP="00F6042E">
      <w:pPr>
        <w:pStyle w:val="Paragrafoelenco"/>
        <w:ind w:left="1440"/>
      </w:pPr>
      <w:r>
        <w:rPr>
          <w:noProof/>
        </w:rPr>
        <w:drawing>
          <wp:inline distT="0" distB="0" distL="0" distR="0" wp14:anchorId="00389C8E" wp14:editId="3AF9B157">
            <wp:extent cx="5274310" cy="3296285"/>
            <wp:effectExtent l="0" t="0" r="254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44" w:rsidRDefault="00141244" w:rsidP="00141244">
      <w:pPr>
        <w:pStyle w:val="Paragrafoelenco"/>
        <w:numPr>
          <w:ilvl w:val="0"/>
          <w:numId w:val="24"/>
        </w:numPr>
      </w:pPr>
      <w:proofErr w:type="spellStart"/>
      <w:r>
        <w:lastRenderedPageBreak/>
        <w:t>Contact</w:t>
      </w:r>
      <w:proofErr w:type="spellEnd"/>
      <w:r>
        <w:t>: come contattare l’azienda</w:t>
      </w:r>
    </w:p>
    <w:p w:rsidR="00141244" w:rsidRPr="00F6042E" w:rsidRDefault="00F6042E" w:rsidP="00141244">
      <w:pPr>
        <w:rPr>
          <w:u w:val="single"/>
        </w:rPr>
      </w:pPr>
      <w:r>
        <w:rPr>
          <w:noProof/>
        </w:rPr>
        <w:drawing>
          <wp:inline distT="0" distB="0" distL="0" distR="0" wp14:anchorId="684909FE" wp14:editId="61B22836">
            <wp:extent cx="5274310" cy="3296285"/>
            <wp:effectExtent l="0" t="0" r="254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1244" w:rsidRPr="00F6042E" w:rsidSect="00CA3275">
      <w:footerReference w:type="default" r:id="rId21"/>
      <w:pgSz w:w="11906" w:h="16838" w:code="9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6167" w:rsidRDefault="00FA6167">
      <w:pPr>
        <w:spacing w:before="0" w:after="0" w:line="240" w:lineRule="auto"/>
      </w:pPr>
      <w:r>
        <w:separator/>
      </w:r>
    </w:p>
  </w:endnote>
  <w:endnote w:type="continuationSeparator" w:id="0">
    <w:p w:rsidR="00FA6167" w:rsidRDefault="00FA616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38F6" w:rsidRDefault="00844483">
    <w:pPr>
      <w:pStyle w:val="Pidipagina"/>
    </w:pPr>
    <w:r>
      <w:rPr>
        <w:lang w:bidi="it-IT"/>
      </w:rPr>
      <w:t xml:space="preserve">PAGINA </w:t>
    </w:r>
    <w:r>
      <w:rPr>
        <w:lang w:bidi="it-IT"/>
      </w:rPr>
      <w:fldChar w:fldCharType="begin"/>
    </w:r>
    <w:r>
      <w:rPr>
        <w:lang w:bidi="it-IT"/>
      </w:rPr>
      <w:instrText xml:space="preserve"> PAGE  \* Arabic  \* MERGEFORMAT </w:instrText>
    </w:r>
    <w:r>
      <w:rPr>
        <w:lang w:bidi="it-IT"/>
      </w:rPr>
      <w:fldChar w:fldCharType="separate"/>
    </w:r>
    <w:r w:rsidR="00D922B7">
      <w:rPr>
        <w:noProof/>
        <w:lang w:bidi="it-IT"/>
      </w:rPr>
      <w:t>1</w:t>
    </w:r>
    <w:r>
      <w:rPr>
        <w:lang w:bidi="it-IT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6167" w:rsidRDefault="00FA6167">
      <w:pPr>
        <w:spacing w:before="0" w:after="0" w:line="240" w:lineRule="auto"/>
      </w:pPr>
      <w:r>
        <w:separator/>
      </w:r>
    </w:p>
  </w:footnote>
  <w:footnote w:type="continuationSeparator" w:id="0">
    <w:p w:rsidR="00FA6167" w:rsidRDefault="00FA616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Numeroelenco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Puntoelenco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135431"/>
    <w:multiLevelType w:val="hybridMultilevel"/>
    <w:tmpl w:val="EB1E633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F8F5B63"/>
    <w:multiLevelType w:val="multilevel"/>
    <w:tmpl w:val="1CD6B866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26CC28E6"/>
    <w:multiLevelType w:val="hybridMultilevel"/>
    <w:tmpl w:val="98EAC52C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3440CC"/>
    <w:multiLevelType w:val="multilevel"/>
    <w:tmpl w:val="B5CE5722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3ACE244B"/>
    <w:multiLevelType w:val="hybridMultilevel"/>
    <w:tmpl w:val="82464384"/>
    <w:lvl w:ilvl="0" w:tplc="0410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CC1CD6"/>
    <w:multiLevelType w:val="hybridMultilevel"/>
    <w:tmpl w:val="D9D0C14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5BC2713"/>
    <w:multiLevelType w:val="multilevel"/>
    <w:tmpl w:val="04090023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6BE0360C"/>
    <w:multiLevelType w:val="multilevel"/>
    <w:tmpl w:val="2E969558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2"/>
  </w:num>
  <w:num w:numId="8">
    <w:abstractNumId w:val="10"/>
  </w:num>
  <w:num w:numId="9">
    <w:abstractNumId w:val="15"/>
  </w:num>
  <w:num w:numId="10">
    <w:abstractNumId w:val="13"/>
  </w:num>
  <w:num w:numId="11">
    <w:abstractNumId w:val="19"/>
  </w:num>
  <w:num w:numId="12">
    <w:abstractNumId w:val="18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4"/>
  </w:num>
  <w:num w:numId="22">
    <w:abstractNumId w:val="16"/>
  </w:num>
  <w:num w:numId="23">
    <w:abstractNumId w:val="11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5F2"/>
    <w:rsid w:val="000748AA"/>
    <w:rsid w:val="00127A8F"/>
    <w:rsid w:val="00141244"/>
    <w:rsid w:val="001638F6"/>
    <w:rsid w:val="001A2000"/>
    <w:rsid w:val="001D3E85"/>
    <w:rsid w:val="002915F2"/>
    <w:rsid w:val="003209D6"/>
    <w:rsid w:val="00334A73"/>
    <w:rsid w:val="003422FF"/>
    <w:rsid w:val="004952C4"/>
    <w:rsid w:val="0050206D"/>
    <w:rsid w:val="005A1C5A"/>
    <w:rsid w:val="005C2AE8"/>
    <w:rsid w:val="00690EFD"/>
    <w:rsid w:val="006A1C32"/>
    <w:rsid w:val="007021DE"/>
    <w:rsid w:val="00732607"/>
    <w:rsid w:val="00796B88"/>
    <w:rsid w:val="00844483"/>
    <w:rsid w:val="008C76DE"/>
    <w:rsid w:val="00934F1C"/>
    <w:rsid w:val="0095287B"/>
    <w:rsid w:val="009D2231"/>
    <w:rsid w:val="00A122DB"/>
    <w:rsid w:val="00A41C19"/>
    <w:rsid w:val="00AD165F"/>
    <w:rsid w:val="00B47B7A"/>
    <w:rsid w:val="00B646B8"/>
    <w:rsid w:val="00BB2AE7"/>
    <w:rsid w:val="00BD25C5"/>
    <w:rsid w:val="00C80BD4"/>
    <w:rsid w:val="00CA3275"/>
    <w:rsid w:val="00CF3A42"/>
    <w:rsid w:val="00D5413C"/>
    <w:rsid w:val="00D76AAE"/>
    <w:rsid w:val="00D922B7"/>
    <w:rsid w:val="00DA3A14"/>
    <w:rsid w:val="00DB6132"/>
    <w:rsid w:val="00DC07A3"/>
    <w:rsid w:val="00E11B8A"/>
    <w:rsid w:val="00F20A7C"/>
    <w:rsid w:val="00F6042E"/>
    <w:rsid w:val="00F677F9"/>
    <w:rsid w:val="00FA6167"/>
    <w:rsid w:val="00FB367A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0DDE080"/>
  <w15:chartTrackingRefBased/>
  <w15:docId w15:val="{19AA6D52-02C5-4F6B-8D3F-30EDE0F90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it-IT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FD1504"/>
  </w:style>
  <w:style w:type="paragraph" w:styleId="Titolo1">
    <w:name w:val="heading 1"/>
    <w:basedOn w:val="Normale"/>
    <w:next w:val="Normale"/>
    <w:link w:val="Titolo1Carattere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Titolo2">
    <w:name w:val="heading 2"/>
    <w:basedOn w:val="Normale"/>
    <w:next w:val="Normale"/>
    <w:link w:val="Titolo2Carattere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Titolo3">
    <w:name w:val="heading 3"/>
    <w:basedOn w:val="Normale"/>
    <w:next w:val="Normale"/>
    <w:link w:val="Titolo3Carattere"/>
    <w:uiPriority w:val="4"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Titolo5">
    <w:name w:val="heading 5"/>
    <w:basedOn w:val="Normale"/>
    <w:next w:val="Normale"/>
    <w:link w:val="Titolo5Carattere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Titolo6">
    <w:name w:val="heading 6"/>
    <w:basedOn w:val="Normale"/>
    <w:next w:val="Normale"/>
    <w:link w:val="Titolo6Carattere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olo9">
    <w:name w:val="heading 9"/>
    <w:basedOn w:val="Normale"/>
    <w:next w:val="Normale"/>
    <w:link w:val="Titolo9Carattere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Sfondochiaro">
    <w:name w:val="Light Shading"/>
    <w:basedOn w:val="Tabellanormale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Informazionicontatto">
    <w:name w:val="Informazioni contatto"/>
    <w:basedOn w:val="Normale"/>
    <w:uiPriority w:val="4"/>
    <w:qFormat/>
    <w:pPr>
      <w:spacing w:before="360" w:after="0"/>
      <w:contextualSpacing/>
      <w:jc w:val="center"/>
    </w:pPr>
  </w:style>
  <w:style w:type="character" w:customStyle="1" w:styleId="Titolo1Carattere">
    <w:name w:val="Titolo 1 Carattere"/>
    <w:basedOn w:val="Carpredefinitoparagrafo"/>
    <w:link w:val="Titolo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Titolo2Carattere">
    <w:name w:val="Titolo 2 Carattere"/>
    <w:basedOn w:val="Carpredefinitoparagrafo"/>
    <w:link w:val="Titolo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Titolo3Carattere">
    <w:name w:val="Titolo 3 Carattere"/>
    <w:basedOn w:val="Carpredefinitoparagrafo"/>
    <w:link w:val="Titolo3"/>
    <w:uiPriority w:val="4"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Titolo5Carattere">
    <w:name w:val="Titolo 5 Carattere"/>
    <w:basedOn w:val="Carpredefinitoparagrafo"/>
    <w:link w:val="Titolo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Titolo6Carattere">
    <w:name w:val="Titolo 6 Carattere"/>
    <w:basedOn w:val="Carpredefinitoparagrafo"/>
    <w:link w:val="Titolo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Puntoelenco">
    <w:name w:val="List Bullet"/>
    <w:basedOn w:val="Normale"/>
    <w:uiPriority w:val="7"/>
    <w:unhideWhenUsed/>
    <w:qFormat/>
    <w:pPr>
      <w:numPr>
        <w:numId w:val="5"/>
      </w:numPr>
    </w:pPr>
  </w:style>
  <w:style w:type="paragraph" w:styleId="Numeroelenco">
    <w:name w:val="List Number"/>
    <w:basedOn w:val="Normale"/>
    <w:uiPriority w:val="5"/>
    <w:unhideWhenUsed/>
    <w:qFormat/>
    <w:pPr>
      <w:numPr>
        <w:numId w:val="6"/>
      </w:numPr>
      <w:contextualSpacing/>
    </w:pPr>
  </w:style>
  <w:style w:type="paragraph" w:styleId="Titolo">
    <w:name w:val="Title"/>
    <w:basedOn w:val="Normale"/>
    <w:link w:val="TitoloCarattere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itoloCarattere">
    <w:name w:val="Titolo Carattere"/>
    <w:basedOn w:val="Carpredefinitoparagrafo"/>
    <w:link w:val="Titolo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ottotitolo">
    <w:name w:val="Subtitle"/>
    <w:basedOn w:val="Normale"/>
    <w:link w:val="SottotitoloCarattere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ottotitoloCarattere">
    <w:name w:val="Sottotitolo Carattere"/>
    <w:basedOn w:val="Carpredefinitoparagrafo"/>
    <w:link w:val="Sottotitolo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Foto">
    <w:name w:val="Foto"/>
    <w:basedOn w:val="Normale"/>
    <w:uiPriority w:val="1"/>
    <w:qFormat/>
    <w:rsid w:val="00D5413C"/>
    <w:pPr>
      <w:spacing w:before="2400" w:after="400"/>
      <w:jc w:val="center"/>
    </w:pPr>
  </w:style>
  <w:style w:type="paragraph" w:styleId="Didascalia">
    <w:name w:val="caption"/>
    <w:basedOn w:val="Normale"/>
    <w:next w:val="Normale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Titolo9Carattere">
    <w:name w:val="Titolo 9 Carattere"/>
    <w:basedOn w:val="Carpredefinitoparagrafo"/>
    <w:link w:val="Titolo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Titolo8Carattere">
    <w:name w:val="Titolo 8 Carattere"/>
    <w:basedOn w:val="Carpredefinitoparagrafo"/>
    <w:link w:val="Titolo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pPr>
      <w:spacing w:before="0"/>
      <w:outlineLvl w:val="9"/>
    </w:pPr>
  </w:style>
  <w:style w:type="paragraph" w:styleId="Pidipagina">
    <w:name w:val="footer"/>
    <w:basedOn w:val="Normale"/>
    <w:link w:val="PidipaginaCarattere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422FF"/>
    <w:rPr>
      <w:sz w:val="22"/>
      <w:szCs w:val="16"/>
    </w:rPr>
  </w:style>
  <w:style w:type="paragraph" w:styleId="Sommario3">
    <w:name w:val="toc 3"/>
    <w:basedOn w:val="Normale"/>
    <w:next w:val="Normale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Sommario1">
    <w:name w:val="toc 1"/>
    <w:basedOn w:val="Normale"/>
    <w:next w:val="Normale"/>
    <w:autoRedefine/>
    <w:uiPriority w:val="39"/>
    <w:semiHidden/>
    <w:unhideWhenUsed/>
    <w:pPr>
      <w:spacing w:after="100"/>
    </w:pPr>
  </w:style>
  <w:style w:type="paragraph" w:styleId="Sommario2">
    <w:name w:val="toc 2"/>
    <w:basedOn w:val="Normale"/>
    <w:next w:val="Normale"/>
    <w:autoRedefine/>
    <w:uiPriority w:val="39"/>
    <w:semiHidden/>
    <w:unhideWhenUsed/>
    <w:pPr>
      <w:spacing w:after="100"/>
      <w:ind w:left="200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A122DB"/>
    <w:rPr>
      <w:rFonts w:ascii="Tahoma" w:hAnsi="Tahoma" w:cs="Tahoma"/>
      <w:szCs w:val="16"/>
    </w:rPr>
  </w:style>
  <w:style w:type="paragraph" w:styleId="Bibliografia">
    <w:name w:val="Bibliography"/>
    <w:basedOn w:val="Normale"/>
    <w:next w:val="Normale"/>
    <w:uiPriority w:val="39"/>
    <w:semiHidden/>
    <w:unhideWhenUsed/>
  </w:style>
  <w:style w:type="paragraph" w:styleId="Corpodeltesto3">
    <w:name w:val="Body Text 3"/>
    <w:basedOn w:val="Normale"/>
    <w:link w:val="Corpodeltesto3Carattere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Tabellarelazione">
    <w:name w:val="Tabella relazione"/>
    <w:basedOn w:val="Tabellanormale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Grigliatabella">
    <w:name w:val="Table Grid"/>
    <w:basedOn w:val="Tabellanormale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1A2000"/>
    <w:pPr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A2000"/>
  </w:style>
  <w:style w:type="character" w:customStyle="1" w:styleId="Corpodeltesto3Carattere">
    <w:name w:val="Corpo del testo 3 Carattere"/>
    <w:basedOn w:val="Carpredefinitoparagrafo"/>
    <w:link w:val="Corpodeltesto3"/>
    <w:uiPriority w:val="99"/>
    <w:semiHidden/>
    <w:rsid w:val="00A122DB"/>
    <w:rPr>
      <w:szCs w:val="16"/>
    </w:rPr>
  </w:style>
  <w:style w:type="character" w:styleId="Rimandocommento">
    <w:name w:val="annotation reference"/>
    <w:basedOn w:val="Carpredefinitoparagrafo"/>
    <w:uiPriority w:val="99"/>
    <w:semiHidden/>
    <w:unhideWhenUsed/>
    <w:rsid w:val="00A122DB"/>
    <w:rPr>
      <w:sz w:val="22"/>
      <w:szCs w:val="16"/>
    </w:rPr>
  </w:style>
  <w:style w:type="paragraph" w:styleId="Rientrocorpodeltesto3">
    <w:name w:val="Body Text Indent 3"/>
    <w:basedOn w:val="Normale"/>
    <w:link w:val="Rientrocorpodeltesto3Carattere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semiHidden/>
    <w:rsid w:val="00A122DB"/>
    <w:rPr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A122DB"/>
    <w:rPr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A122DB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A122DB"/>
    <w:rPr>
      <w:b/>
      <w:bCs/>
      <w:szCs w:val="20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A122DB"/>
    <w:rPr>
      <w:rFonts w:ascii="Segoe UI" w:hAnsi="Segoe UI" w:cs="Segoe UI"/>
      <w:szCs w:val="16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A122DB"/>
    <w:rPr>
      <w:szCs w:val="20"/>
    </w:rPr>
  </w:style>
  <w:style w:type="paragraph" w:styleId="Indirizzomittente">
    <w:name w:val="envelope return"/>
    <w:basedOn w:val="Normale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A122DB"/>
    <w:rPr>
      <w:szCs w:val="20"/>
    </w:rPr>
  </w:style>
  <w:style w:type="character" w:styleId="CodiceHTML">
    <w:name w:val="HTML Code"/>
    <w:basedOn w:val="Carpredefinitoparagrafo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A122DB"/>
    <w:rPr>
      <w:rFonts w:ascii="Consolas" w:hAnsi="Consolas"/>
      <w:szCs w:val="20"/>
    </w:rPr>
  </w:style>
  <w:style w:type="character" w:styleId="TastieraHTML">
    <w:name w:val="HTML Keyboard"/>
    <w:basedOn w:val="Carpredefinitoparagrafo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MacchinadascrivereHTML">
    <w:name w:val="HTML Typewriter"/>
    <w:basedOn w:val="Carpredefinitoparagrafo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Testomacro">
    <w:name w:val="macro"/>
    <w:link w:val="TestomacroCarattere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stomacroCarattere">
    <w:name w:val="Testo macro Carattere"/>
    <w:basedOn w:val="Carpredefinitoparagrafo"/>
    <w:link w:val="Testomacro"/>
    <w:uiPriority w:val="99"/>
    <w:semiHidden/>
    <w:rsid w:val="00A122DB"/>
    <w:rPr>
      <w:rFonts w:ascii="Consolas" w:hAnsi="Consolas"/>
      <w:szCs w:val="20"/>
    </w:rPr>
  </w:style>
  <w:style w:type="paragraph" w:styleId="Testonormale">
    <w:name w:val="Plain Text"/>
    <w:basedOn w:val="Normale"/>
    <w:link w:val="TestonormaleCarattere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semiHidden/>
    <w:rsid w:val="00A122DB"/>
    <w:rPr>
      <w:rFonts w:ascii="Consolas" w:hAnsi="Consolas"/>
      <w:szCs w:val="21"/>
    </w:rPr>
  </w:style>
  <w:style w:type="character" w:styleId="Testosegnaposto">
    <w:name w:val="Placeholder Text"/>
    <w:basedOn w:val="Carpredefinitoparagrafo"/>
    <w:uiPriority w:val="99"/>
    <w:semiHidden/>
    <w:rsid w:val="00A122DB"/>
    <w:rPr>
      <w:color w:val="595959" w:themeColor="text1" w:themeTint="A6"/>
    </w:rPr>
  </w:style>
  <w:style w:type="paragraph" w:styleId="Paragrafoelenco">
    <w:name w:val="List Paragraph"/>
    <w:basedOn w:val="Normale"/>
    <w:uiPriority w:val="34"/>
    <w:semiHidden/>
    <w:qFormat/>
    <w:rsid w:val="005C2A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a\AppData\Roaming\Microsoft\Templates\Relazione%20studente%20con%20copertina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A8E37-1F3C-4BD9-B60D-4C16F446D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Relazione studente con copertina.dotx</Template>
  <TotalTime>264</TotalTime>
  <Pages>9</Pages>
  <Words>667</Words>
  <Characters>3808</Characters>
  <Application>Microsoft Office Word</Application>
  <DocSecurity>0</DocSecurity>
  <Lines>31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Luisa</dc:creator>
  <cp:keywords/>
  <cp:lastModifiedBy>Luisa</cp:lastModifiedBy>
  <cp:revision>4</cp:revision>
  <dcterms:created xsi:type="dcterms:W3CDTF">2018-06-26T15:14:00Z</dcterms:created>
  <dcterms:modified xsi:type="dcterms:W3CDTF">2018-06-28T06:40:00Z</dcterms:modified>
  <cp:version/>
</cp:coreProperties>
</file>